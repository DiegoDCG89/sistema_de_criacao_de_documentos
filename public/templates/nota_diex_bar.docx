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99B3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</w:p>
    <w:p w14:paraId="4E833DE5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Cs/>
        </w:rPr>
      </w:pPr>
    </w:p>
    <w:p w14:paraId="1BEA5A2D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Cs/>
        </w:rPr>
        <w:t xml:space="preserve">Solicitou ao Chefe da Divisão Administrativa do Batalhão, a Indenização de Ajuda de Custo e passagens em virtude </w:t>
      </w:r>
      <w:r>
        <w:rPr>
          <w:rFonts w:ascii="Times New Roman" w:hAnsi="Times New Roman" w:cs="Times New Roman"/>
          <w:bCs/>
          <w:color w:val="000000"/>
        </w:rPr>
        <w:t>da designação para a realização do Curso Básico Paraquedista.</w:t>
      </w:r>
    </w:p>
    <w:p w14:paraId="08923DF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1. Tipo de Movimentação:</w:t>
      </w:r>
      <w:r>
        <w:rPr>
          <w:rFonts w:ascii="Times New Roman" w:hAnsi="Times New Roman"/>
        </w:rPr>
        <w:t xml:space="preserve"> Sem desligamento;</w:t>
      </w:r>
    </w:p>
    <w:p w14:paraId="6D605A30" w14:textId="5DD4C39A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2. Motivo da </w:t>
      </w:r>
      <w:r w:rsidR="007C2C2C">
        <w:rPr>
          <w:rFonts w:ascii="Times New Roman" w:hAnsi="Times New Roman"/>
          <w:b/>
          <w:bCs/>
        </w:rPr>
        <w:t>Indenização:</w:t>
      </w:r>
      <w:r>
        <w:rPr>
          <w:rFonts w:ascii="Times New Roman" w:hAnsi="Times New Roman" w:cs="Times New Roman"/>
          <w:bCs/>
          <w:color w:val="000000"/>
        </w:rPr>
        <w:t xml:space="preserve"> </w:t>
      </w:r>
      <w:r w:rsidR="007C2C2C" w:rsidRPr="004F7379">
        <w:rPr>
          <w:color w:val="000000"/>
        </w:rPr>
        <w:t>{NOME_CURSO},</w:t>
      </w:r>
    </w:p>
    <w:p w14:paraId="2470D063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3. OM de Origem:</w:t>
      </w:r>
      <w:r>
        <w:rPr>
          <w:rFonts w:ascii="Times New Roman" w:hAnsi="Times New Roman"/>
        </w:rPr>
        <w:t xml:space="preserve"> 5º BIL  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</w:rPr>
        <w:t>: Lorena – SP;</w:t>
      </w:r>
    </w:p>
    <w:p w14:paraId="16F71DA4" w14:textId="1621C855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4. OM de Destino:</w:t>
      </w:r>
      <w:r>
        <w:rPr>
          <w:rFonts w:ascii="Times New Roman" w:hAnsi="Times New Roman"/>
        </w:rPr>
        <w:t xml:space="preserve"> </w:t>
      </w:r>
      <w:r w:rsidR="007C2C2C" w:rsidRPr="004F7379">
        <w:rPr>
          <w:color w:val="000000"/>
        </w:rPr>
        <w:t>{OM_REALIZACAO</w:t>
      </w:r>
      <w:r w:rsidR="007C2C2C">
        <w:rPr>
          <w:color w:val="000000"/>
        </w:rPr>
        <w:t>}</w:t>
      </w:r>
      <w:r>
        <w:rPr>
          <w:rFonts w:ascii="Times New Roman" w:hAnsi="Times New Roman"/>
          <w:bCs/>
        </w:rPr>
        <w:t xml:space="preserve">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  <w:bCs/>
        </w:rPr>
        <w:t xml:space="preserve">: </w:t>
      </w:r>
      <w:r w:rsidR="007C2C2C" w:rsidRPr="004F7379">
        <w:rPr>
          <w:color w:val="000000"/>
        </w:rPr>
        <w:t>{GUARNICAO},</w:t>
      </w:r>
      <w:r>
        <w:rPr>
          <w:rFonts w:ascii="Times New Roman" w:hAnsi="Times New Roman"/>
        </w:rPr>
        <w:t>;</w:t>
      </w:r>
    </w:p>
    <w:p w14:paraId="2138CE7C" w14:textId="5BF6C6E3" w:rsidR="00C0379E" w:rsidRDefault="00000000">
      <w:pPr>
        <w:pStyle w:val="Recuodecorpodetexto31"/>
        <w:tabs>
          <w:tab w:val="left" w:pos="2127"/>
        </w:tabs>
        <w:ind w:firstLine="0"/>
      </w:pPr>
      <w:r>
        <w:rPr>
          <w:rFonts w:ascii="Times New Roman" w:hAnsi="Times New Roman"/>
          <w:b/>
          <w:bCs/>
        </w:rPr>
        <w:t>5. Documento que autorizou a movimentação:</w:t>
      </w:r>
      <w:r>
        <w:rPr>
          <w:rFonts w:ascii="Times New Roman" w:hAnsi="Times New Roman"/>
        </w:rPr>
        <w:t xml:space="preserve"> </w:t>
      </w:r>
      <w:r w:rsidR="007C2C2C" w:rsidRPr="004F7379">
        <w:rPr>
          <w:color w:val="000000"/>
        </w:rPr>
        <w:t>{ADT_DCEM}</w:t>
      </w:r>
    </w:p>
    <w:p w14:paraId="1B561D7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6. Data de ajuste de contas: </w:t>
      </w:r>
      <w:r>
        <w:rPr>
          <w:rFonts w:ascii="Times New Roman" w:hAnsi="Times New Roman"/>
        </w:rPr>
        <w:t>Após o Recebimento do Crédito;</w:t>
      </w:r>
    </w:p>
    <w:p w14:paraId="51B58E29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7. Tipo de Pagamento: </w:t>
      </w:r>
      <w:r>
        <w:rPr>
          <w:rFonts w:ascii="Times New Roman" w:hAnsi="Times New Roman"/>
        </w:rPr>
        <w:t>Ajuda de Custo e passagens;</w:t>
      </w:r>
    </w:p>
    <w:p w14:paraId="3D1BA79E" w14:textId="51901F62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8. Dependentes: </w:t>
      </w:r>
    </w:p>
    <w:p w14:paraId="314E9D74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 w:rsidRPr="00F23CF3">
        <w:rPr>
          <w:bCs/>
          <w:color w:val="000000"/>
        </w:rPr>
        <w:t>{^TEM_DEPENDENTES}</w:t>
      </w:r>
      <w:r>
        <w:rPr>
          <w:bCs/>
          <w:color w:val="000000"/>
        </w:rPr>
        <w:t xml:space="preserve"> </w:t>
      </w:r>
      <w:r w:rsidRPr="00F23CF3">
        <w:rPr>
          <w:bCs/>
          <w:color w:val="000000"/>
        </w:rPr>
        <w:t>Não possui dependentes legais.</w:t>
      </w:r>
    </w:p>
    <w:p w14:paraId="2FFB25D0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 w:rsidRPr="00F23CF3">
        <w:rPr>
          <w:bCs/>
          <w:color w:val="000000"/>
        </w:rPr>
        <w:t>{/TEM_DEPENDENTES}</w:t>
      </w:r>
    </w:p>
    <w:p w14:paraId="23E9618C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4B4FEE2F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F23CF3">
        <w:rPr>
          <w:b/>
          <w:color w:val="000000"/>
        </w:rPr>
        <w:t>{#TEM_DEPENDENTES}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56"/>
        <w:gridCol w:w="3984"/>
      </w:tblGrid>
      <w:tr w:rsidR="007C2C2C" w14:paraId="3BCDEBFC" w14:textId="77777777" w:rsidTr="009574D0">
        <w:tc>
          <w:tcPr>
            <w:tcW w:w="6232" w:type="dxa"/>
          </w:tcPr>
          <w:p w14:paraId="54714F00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828" w:type="dxa"/>
          </w:tcPr>
          <w:p w14:paraId="19F0893F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7C2C2C" w14:paraId="06996984" w14:textId="77777777" w:rsidTr="009574D0">
        <w:tc>
          <w:tcPr>
            <w:tcW w:w="6232" w:type="dxa"/>
          </w:tcPr>
          <w:p w14:paraId="65E301EE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{#DEPENDENTES}{NOME}</w:t>
            </w:r>
          </w:p>
        </w:tc>
        <w:tc>
          <w:tcPr>
            <w:tcW w:w="3828" w:type="dxa"/>
          </w:tcPr>
          <w:p w14:paraId="50CDEA11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{PARENTESCO}{/DEPENDENTES}</w:t>
            </w:r>
          </w:p>
        </w:tc>
      </w:tr>
    </w:tbl>
    <w:p w14:paraId="4671B08A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3E7EBB">
        <w:rPr>
          <w:color w:val="000000"/>
        </w:rPr>
        <w:t>{/TEM_DEPENDENTES}</w:t>
      </w:r>
    </w:p>
    <w:p w14:paraId="3B7FCFAB" w14:textId="77777777" w:rsidR="007C2C2C" w:rsidRDefault="007C2C2C">
      <w:pPr>
        <w:pStyle w:val="Recuodecorpodetexto31"/>
        <w:tabs>
          <w:tab w:val="left" w:pos="2117"/>
        </w:tabs>
        <w:ind w:left="-5" w:right="-5" w:firstLine="0"/>
        <w:jc w:val="both"/>
      </w:pPr>
    </w:p>
    <w:p w14:paraId="68FA2160" w14:textId="615041FC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9. CPF:</w:t>
      </w:r>
      <w:r>
        <w:rPr>
          <w:rFonts w:ascii="Times New Roman" w:hAnsi="Times New Roman"/>
        </w:rPr>
        <w:t xml:space="preserve"> </w:t>
      </w:r>
      <w:r w:rsidR="007C2C2C" w:rsidRPr="004F7379">
        <w:rPr>
          <w:color w:val="000000"/>
        </w:rPr>
        <w:t>{CPF}</w:t>
      </w:r>
      <w:r>
        <w:rPr>
          <w:rFonts w:ascii="Times New Roman" w:hAnsi="Times New Roman"/>
        </w:rPr>
        <w:t>; e</w:t>
      </w:r>
    </w:p>
    <w:p w14:paraId="5EDF5CEE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10. Domicílio Bancário:</w:t>
      </w:r>
    </w:p>
    <w:p w14:paraId="39FCF65F" w14:textId="787E2A29" w:rsidR="00C0379E" w:rsidRDefault="007C2C2C">
      <w:pPr>
        <w:pStyle w:val="Recuodecorpodetexto31"/>
        <w:tabs>
          <w:tab w:val="left" w:pos="2117"/>
        </w:tabs>
        <w:ind w:left="-5" w:right="-5" w:firstLine="0"/>
        <w:jc w:val="both"/>
      </w:pPr>
      <w:r w:rsidRPr="004F7379">
        <w:rPr>
          <w:color w:val="000000"/>
        </w:rPr>
        <w:t>Banco: {BANCO} Agência: {AGENCIA} Conta corrente: {CONTA_CORRENTE}</w:t>
      </w:r>
      <w:r w:rsidR="00000000">
        <w:rPr>
          <w:rFonts w:ascii="Times New Roman" w:hAnsi="Times New Roman"/>
        </w:rPr>
        <w:t>.</w:t>
      </w:r>
    </w:p>
    <w:p w14:paraId="3884612B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9909379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A767587" w14:textId="77777777" w:rsidR="00C0379E" w:rsidRDefault="00000000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Em consequência, o Ch Div Adm elabore o processo de pagamento da Indenização de Transporte e Ajuda de custo e demais interessados tomem as providências decorrentes.</w:t>
      </w:r>
    </w:p>
    <w:p w14:paraId="3D879D73" w14:textId="77777777" w:rsidR="00C0379E" w:rsidRDefault="00C0379E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</w:p>
    <w:p w14:paraId="16B023B7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center"/>
        <w:rPr>
          <w:rFonts w:ascii="Times New Roman" w:hAnsi="Times New Roman"/>
        </w:rPr>
      </w:pPr>
    </w:p>
    <w:p w14:paraId="7E56DC46" w14:textId="0B67029C" w:rsidR="00C0379E" w:rsidRDefault="00000000">
      <w:pPr>
        <w:pStyle w:val="Standard"/>
        <w:jc w:val="both"/>
      </w:pPr>
      <w:r>
        <w:rPr>
          <w:rFonts w:ascii="Times New Roman" w:eastAsia="Times New Roman" w:hAnsi="Times New Roman" w:cs="Times New Roman"/>
          <w:color w:val="000000"/>
          <w:lang w:eastAsia="pt-BR"/>
        </w:rPr>
        <w:t xml:space="preserve">                                      (Nota p/ BAR nº  – DA.5, </w:t>
      </w:r>
      <w:r w:rsidR="007C2C2C" w:rsidRPr="004F7379">
        <w:rPr>
          <w:color w:val="000000"/>
        </w:rPr>
        <w:t>{DATA_ATUAL}</w:t>
      </w:r>
      <w:r>
        <w:rPr>
          <w:rFonts w:ascii="Times New Roman" w:eastAsia="Times New Roman" w:hAnsi="Times New Roman" w:cs="Times New Roman"/>
          <w:color w:val="000000"/>
          <w:lang w:eastAsia="pt-BR"/>
        </w:rPr>
        <w:t>)</w:t>
      </w:r>
    </w:p>
    <w:sectPr w:rsidR="00C0379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9DB77" w14:textId="77777777" w:rsidR="00FA1207" w:rsidRDefault="00FA1207">
      <w:r>
        <w:separator/>
      </w:r>
    </w:p>
  </w:endnote>
  <w:endnote w:type="continuationSeparator" w:id="0">
    <w:p w14:paraId="46291D06" w14:textId="77777777" w:rsidR="00FA1207" w:rsidRDefault="00FA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ECDA" w14:textId="77777777" w:rsidR="00FA1207" w:rsidRDefault="00FA1207">
      <w:r>
        <w:rPr>
          <w:color w:val="000000"/>
        </w:rPr>
        <w:separator/>
      </w:r>
    </w:p>
  </w:footnote>
  <w:footnote w:type="continuationSeparator" w:id="0">
    <w:p w14:paraId="69FD679C" w14:textId="77777777" w:rsidR="00FA1207" w:rsidRDefault="00FA12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0379E"/>
    <w:rsid w:val="00322CEB"/>
    <w:rsid w:val="003E4420"/>
    <w:rsid w:val="007C2C2C"/>
    <w:rsid w:val="00C0379E"/>
    <w:rsid w:val="00FA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C758"/>
  <w15:docId w15:val="{46DF2820-392D-4338-B23D-3253B5BD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table" w:styleId="Tabelacomgrade">
    <w:name w:val="Table Grid"/>
    <w:basedOn w:val="Tabelanormal"/>
    <w:uiPriority w:val="39"/>
    <w:rsid w:val="007C2C2C"/>
    <w:pPr>
      <w:autoSpaceDN/>
      <w:textAlignment w:val="auto"/>
    </w:pPr>
    <w:rPr>
      <w:rFonts w:ascii="Times New Roman" w:eastAsia="Times New Roman" w:hAnsi="Times New Roman" w:cs="Times New Roman"/>
      <w:kern w:val="0"/>
      <w:lang w:eastAsia="pt-B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CARNEIRO GONCALO</cp:lastModifiedBy>
  <cp:revision>3</cp:revision>
  <dcterms:created xsi:type="dcterms:W3CDTF">2026-09-17T17:25:00Z</dcterms:created>
  <dcterms:modified xsi:type="dcterms:W3CDTF">2026-09-17T17:29:00Z</dcterms:modified>
</cp:coreProperties>
</file>